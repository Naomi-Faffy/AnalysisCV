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9E048" w14:textId="77777777" w:rsidR="002021A0" w:rsidRPr="002021A0" w:rsidRDefault="00AB00B9" w:rsidP="00293782">
      <w:pPr>
        <w:pStyle w:val="Graphicsanchor"/>
      </w:pPr>
      <w:r>
        <w:rPr>
          <w:rFonts w:ascii="Avenir Next LT Pro" w:hAnsi="Avenir Next LT Pro"/>
          <w:noProof/>
        </w:rPr>
        <mc:AlternateContent>
          <mc:Choice Requires="wpg">
            <w:drawing>
              <wp:anchor distT="0" distB="0" distL="114300" distR="114300" simplePos="0" relativeHeight="251676689" behindDoc="1" locked="1" layoutInCell="1" allowOverlap="1" wp14:anchorId="61F5D9AB" wp14:editId="30EB00B9">
                <wp:simplePos x="0" y="0"/>
                <wp:positionH relativeFrom="page">
                  <wp:posOffset>346710</wp:posOffset>
                </wp:positionH>
                <wp:positionV relativeFrom="page">
                  <wp:posOffset>1371600</wp:posOffset>
                </wp:positionV>
                <wp:extent cx="7086600" cy="8275320"/>
                <wp:effectExtent l="19050" t="0" r="0" b="30480"/>
                <wp:wrapNone/>
                <wp:docPr id="790825124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00" cy="8275320"/>
                          <a:chOff x="-118058" y="0"/>
                          <a:chExt cx="7083487" cy="8276740"/>
                        </a:xfrm>
                      </wpg:grpSpPr>
                      <wps:wsp>
                        <wps:cNvPr id="617269087" name="Straight Connector 617269087"/>
                        <wps:cNvCnPr/>
                        <wps:spPr>
                          <a:xfrm flipH="1" flipV="1">
                            <a:off x="-118058" y="8272780"/>
                            <a:ext cx="7083487" cy="396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1207581" name="Straight Connector 351207581"/>
                        <wps:cNvCnPr/>
                        <wps:spPr>
                          <a:xfrm>
                            <a:off x="1874493" y="0"/>
                            <a:ext cx="2760" cy="816213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/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59798F" id="Group 16" o:spid="_x0000_s1026" alt="&quot;&quot;" style="position:absolute;margin-left:27.3pt;margin-top:108pt;width:558pt;height:651.6pt;z-index:-251639791;mso-position-horizontal-relative:page;mso-position-vertical-relative:page;mso-width-relative:margin;mso-height-relative:margin" coordorigin="-1180" coordsize="70834,8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">
                <v:line id="Straight Connector 617269087" o:spid="_x0000_s1027" style="position:absolute;flip:x y;visibility:visible;mso-wrap-style:square" from="-1180,82727" to="69654,82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" strokecolor="black [3213]" strokeweight="3pt">
                  <v:stroke joinstyle="miter"/>
                </v:line>
                <v:line id="Straight Connector 351207581" o:spid="_x0000_s1028" style="position:absolute;visibility:visible;mso-wrap-style:square" from="18744,0" to="18772,81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" strokecolor="#e8e8e8 [3214]" strokeweight="1.5pt">
                  <v:stroke joinstyle="miter"/>
                </v:line>
                <w10:wrap anchorx="page" anchory="page"/>
                <w10:anchorlock/>
              </v:group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1569" behindDoc="0" locked="1" layoutInCell="1" allowOverlap="1" wp14:anchorId="68273FDE" wp14:editId="0B18AB83">
                <wp:simplePos x="0" y="0"/>
                <wp:positionH relativeFrom="column">
                  <wp:posOffset>248285</wp:posOffset>
                </wp:positionH>
                <wp:positionV relativeFrom="page">
                  <wp:posOffset>1885950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62033" w14:textId="2705CCD0" w:rsidR="00293782" w:rsidRPr="00734E83" w:rsidRDefault="002F3F68" w:rsidP="0087256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34E8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+263775712183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73FD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9.55pt;margin-top:148.5pt;width:126.7pt;height:20.4pt;z-index:2516715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bPyVhuEAAAAKAQAADwAAAGRycy9kb3ducmV2&#10;LnhtbEyPQUvDQBCF74L/YRnBm900pbaJ2ZQ2IIJIwSjY4zY7JsHsbMxu2vjvnZ70OLyPN9/LNpPt&#10;xAkH3zpSMJ9FIJAqZ1qqFby/Pd6tQfigyejOESr4QQ+b/Poq06lxZ3rFUxlqwSXkU62gCaFPpfRV&#10;g1b7meuROPt0g9WBz6GWZtBnLredjKPoXlrdEn9odI9Fg9VXOVoFxZK+y93T9qWyh33xgfF42D3v&#10;lbq9mbYPIAJO4Q+Giz6rQ85ORzeS8aJTsEjmTCqIkxVvYiBO4iWIIyeL1Rpknsn/E/Jf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Gz8lYbhAAAACgEAAA8AAAAAAAAAAAAAAAAAvQQA&#10;AGRycy9kb3ducmV2LnhtbFBLBQYAAAAABAAEAPMAAADLBQAAAAA=&#10;" filled="f" stroked="f">
                <v:textbox inset="1.2mm,,1mm">
                  <w:txbxContent>
                    <w:p w14:paraId="34462033" w14:textId="2705CCD0" w:rsidR="00293782" w:rsidRPr="00734E83" w:rsidRDefault="002F3F68" w:rsidP="0087256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34E83">
                        <w:rPr>
                          <w:rFonts w:ascii="Times New Roman" w:hAnsi="Times New Roman" w:cs="Times New Roman"/>
                          <w:sz w:val="24"/>
                        </w:rPr>
                        <w:t>+263775712183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2593" behindDoc="0" locked="1" layoutInCell="1" allowOverlap="1" wp14:anchorId="177F295E" wp14:editId="0462A75C">
                <wp:simplePos x="0" y="0"/>
                <wp:positionH relativeFrom="column">
                  <wp:posOffset>248285</wp:posOffset>
                </wp:positionH>
                <wp:positionV relativeFrom="page">
                  <wp:posOffset>2267585</wp:posOffset>
                </wp:positionV>
                <wp:extent cx="160909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A5AB3" w14:textId="7AA9161C" w:rsidR="00293782" w:rsidRPr="00734E83" w:rsidRDefault="002F3F68" w:rsidP="0087256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34E8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pmukuvisi1@gmail.com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F295E" id="Text Box 26" o:spid="_x0000_s1027" type="#_x0000_t202" style="position:absolute;margin-left:19.55pt;margin-top:178.55pt;width:126.7pt;height:20.4pt;z-index:2516725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" filled="f" stroked="f">
                <v:textbox inset="1.2mm,,1mm">
                  <w:txbxContent>
                    <w:p w14:paraId="290A5AB3" w14:textId="7AA9161C" w:rsidR="00293782" w:rsidRPr="00734E83" w:rsidRDefault="002F3F68" w:rsidP="0087256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34E83">
                        <w:rPr>
                          <w:rFonts w:ascii="Times New Roman" w:hAnsi="Times New Roman" w:cs="Times New Roman"/>
                          <w:sz w:val="24"/>
                        </w:rPr>
                        <w:t>pmukuvisi1@gmail.com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57BB2E57" wp14:editId="12B09462">
                <wp:simplePos x="0" y="0"/>
                <wp:positionH relativeFrom="column">
                  <wp:posOffset>254000</wp:posOffset>
                </wp:positionH>
                <wp:positionV relativeFrom="page">
                  <wp:posOffset>2647950</wp:posOffset>
                </wp:positionV>
                <wp:extent cx="1609090" cy="3683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69894" w14:textId="0439AE4A" w:rsidR="00293782" w:rsidRPr="00734E83" w:rsidRDefault="002F3F68" w:rsidP="0087256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34E8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linkedin.com/in/prince-mukuvisi-10a654209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B2E57" id="Text Box 27" o:spid="_x0000_s1028" type="#_x0000_t202" style="position:absolute;margin-left:20pt;margin-top:208.5pt;width:126.7pt;height:29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" filled="f" stroked="f">
                <v:textbox inset="1.2mm,,1mm">
                  <w:txbxContent>
                    <w:p w14:paraId="5B769894" w14:textId="0439AE4A" w:rsidR="00293782" w:rsidRPr="00734E83" w:rsidRDefault="002F3F68" w:rsidP="0087256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34E83">
                        <w:rPr>
                          <w:rFonts w:ascii="Times New Roman" w:hAnsi="Times New Roman" w:cs="Times New Roman"/>
                          <w:sz w:val="24"/>
                        </w:rPr>
                        <w:t>linkedin.com/in/prince-mukuvisi-10a654209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327D410F" wp14:editId="71A7A974">
                <wp:simplePos x="0" y="0"/>
                <wp:positionH relativeFrom="column">
                  <wp:posOffset>247650</wp:posOffset>
                </wp:positionH>
                <wp:positionV relativeFrom="page">
                  <wp:posOffset>1498600</wp:posOffset>
                </wp:positionV>
                <wp:extent cx="1609090" cy="375285"/>
                <wp:effectExtent l="0" t="0" r="0" b="571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AE7AB" w14:textId="7FA8CBB4" w:rsidR="00293782" w:rsidRPr="00734E83" w:rsidRDefault="002F3F68" w:rsidP="0087256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34E8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07 Shelford Way, Avondale West, Harare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D410F" id="Text Box 29" o:spid="_x0000_s1029" type="#_x0000_t202" style="position:absolute;margin-left:19.5pt;margin-top:118pt;width:126.7pt;height:29.55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" filled="f" stroked="f">
                <v:textbox inset="1.2mm,,1mm">
                  <w:txbxContent>
                    <w:p w14:paraId="6F7AE7AB" w14:textId="7FA8CBB4" w:rsidR="00293782" w:rsidRPr="00734E83" w:rsidRDefault="002F3F68" w:rsidP="00872564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34E83">
                        <w:rPr>
                          <w:rFonts w:ascii="Times New Roman" w:hAnsi="Times New Roman" w:cs="Times New Roman"/>
                          <w:sz w:val="24"/>
                        </w:rPr>
                        <w:t>07 Shelford Way, Avondale West, Harare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69521" behindDoc="0" locked="1" layoutInCell="1" allowOverlap="1" wp14:anchorId="46F5C534" wp14:editId="1CC5ACA8">
                <wp:simplePos x="0" y="0"/>
                <wp:positionH relativeFrom="page">
                  <wp:posOffset>402590</wp:posOffset>
                </wp:positionH>
                <wp:positionV relativeFrom="page">
                  <wp:posOffset>1490345</wp:posOffset>
                </wp:positionV>
                <wp:extent cx="265176" cy="1399032"/>
                <wp:effectExtent l="0" t="0" r="1905" b="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176" cy="1399032"/>
                          <a:chOff x="0" y="0"/>
                          <a:chExt cx="262255" cy="1395730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033820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137" y="1133475"/>
                            <a:ext cx="259979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6ED0F8" id="Group 17" o:spid="_x0000_s1026" alt="Contact info icons" style="position:absolute;margin-left:31.7pt;margin-top:117.35pt;width:20.9pt;height:110.15pt;z-index:251669521;mso-position-horizontal-relative:page;mso-position-vertical-relative:page;mso-width-relative:margin;mso-height-relative:margin" coordsize="2622,139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19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20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21" o:title=""/>
                </v:shape>
                <v:shape id="Graphic 40" o:spid="_x0000_s1030" type="#_x0000_t75" style="position:absolute;left:11;top:11334;width:2600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">
                  <v:imagedata r:id="rId22" o:title=""/>
                </v:shape>
                <w10:wrap anchorx="page" anchory="page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1329" behindDoc="0" locked="1" layoutInCell="1" allowOverlap="1" wp14:anchorId="28FB5AFE" wp14:editId="3952FBBC">
                <wp:simplePos x="0" y="0"/>
                <wp:positionH relativeFrom="page">
                  <wp:posOffset>196850</wp:posOffset>
                </wp:positionH>
                <wp:positionV relativeFrom="page">
                  <wp:posOffset>3117850</wp:posOffset>
                </wp:positionV>
                <wp:extent cx="2019935" cy="2139950"/>
                <wp:effectExtent l="0" t="0" r="1841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213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63712" w14:textId="1A1FB197" w:rsidR="00E726D4" w:rsidRPr="00734E83" w:rsidRDefault="002F3F68" w:rsidP="00E726D4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</w:pPr>
                            <w:r w:rsidRPr="00734E8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Technical skills</w:t>
                            </w:r>
                          </w:p>
                          <w:p w14:paraId="2D1CB37D" w14:textId="07E84944" w:rsidR="002F3F68" w:rsidRPr="002F3F68" w:rsidRDefault="002F3F68" w:rsidP="002F3F68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2F3F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Programming: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JavaScript</w:t>
                            </w:r>
                            <w:r w:rsidR="000E3C2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</w:t>
                            </w:r>
                            <w:r w:rsidR="00FF5E9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0E3C2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typescript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Frontend: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HTML, CSS, React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Backend: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Node.js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Databases: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0D34F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My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SQL</w:t>
                            </w:r>
                            <w:r w:rsidR="000D34F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, SQL server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Tools: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Git, GitHub, Postman, VS Code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Methods:</w:t>
                            </w:r>
                            <w:r w:rsidRPr="002F3F6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Agile, CI/CD</w:t>
                            </w:r>
                          </w:p>
                          <w:p w14:paraId="228471E6" w14:textId="09AB46E4" w:rsidR="002021A0" w:rsidRPr="00E726D4" w:rsidRDefault="002021A0" w:rsidP="00AB00B9"/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B5AFE" id="Text Box 12" o:spid="_x0000_s1030" type="#_x0000_t202" style="position:absolute;margin-left:15.5pt;margin-top:245.5pt;width:159.05pt;height:168.5pt;z-index:2516613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" filled="f" stroked="f">
                <v:textbox inset=",,0">
                  <w:txbxContent>
                    <w:p w14:paraId="51C63712" w14:textId="1A1FB197" w:rsidR="00E726D4" w:rsidRPr="00734E83" w:rsidRDefault="002F3F68" w:rsidP="00E726D4">
                      <w:pPr>
                        <w:pStyle w:val="Heading1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</w:pPr>
                      <w:r w:rsidRPr="00734E8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Technical skills</w:t>
                      </w:r>
                    </w:p>
                    <w:p w14:paraId="2D1CB37D" w14:textId="07E84944" w:rsidR="002F3F68" w:rsidRPr="002F3F68" w:rsidRDefault="002F3F68" w:rsidP="002F3F68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2F3F6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Programming: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t xml:space="preserve"> JavaScript</w:t>
                      </w:r>
                      <w:r w:rsidR="000E3C22">
                        <w:rPr>
                          <w:rFonts w:ascii="Times New Roman" w:hAnsi="Times New Roman" w:cs="Times New Roman"/>
                          <w:sz w:val="24"/>
                        </w:rPr>
                        <w:t>,</w:t>
                      </w:r>
                      <w:r w:rsidR="00FF5E9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0E3C22">
                        <w:rPr>
                          <w:rFonts w:ascii="Times New Roman" w:hAnsi="Times New Roman" w:cs="Times New Roman"/>
                          <w:sz w:val="24"/>
                        </w:rPr>
                        <w:t>typescript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2F3F6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Frontend: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t xml:space="preserve"> HTML, CSS, React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2F3F6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Backend: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t xml:space="preserve"> Node.js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2F3F6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Databases: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0D34FA">
                        <w:rPr>
                          <w:rFonts w:ascii="Times New Roman" w:hAnsi="Times New Roman" w:cs="Times New Roman"/>
                          <w:sz w:val="24"/>
                        </w:rPr>
                        <w:t>My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t>SQL</w:t>
                      </w:r>
                      <w:r w:rsidR="000D34FA">
                        <w:rPr>
                          <w:rFonts w:ascii="Times New Roman" w:hAnsi="Times New Roman" w:cs="Times New Roman"/>
                          <w:sz w:val="24"/>
                        </w:rPr>
                        <w:t>, SQL server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2F3F6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Tools: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t xml:space="preserve"> Git, GitHub, Postman, VS Code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2F3F6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Methods:</w:t>
                      </w:r>
                      <w:r w:rsidRPr="002F3F68">
                        <w:rPr>
                          <w:rFonts w:ascii="Times New Roman" w:hAnsi="Times New Roman" w:cs="Times New Roman"/>
                          <w:sz w:val="24"/>
                        </w:rPr>
                        <w:t xml:space="preserve"> Agile, CI/CD</w:t>
                      </w:r>
                    </w:p>
                    <w:p w14:paraId="228471E6" w14:textId="09AB46E4" w:rsidR="002021A0" w:rsidRPr="00E726D4" w:rsidRDefault="002021A0" w:rsidP="00AB00B9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2353" behindDoc="0" locked="1" layoutInCell="1" allowOverlap="1" wp14:anchorId="6C941EAF" wp14:editId="03A13B86">
                <wp:simplePos x="0" y="0"/>
                <wp:positionH relativeFrom="page">
                  <wp:posOffset>38100</wp:posOffset>
                </wp:positionH>
                <wp:positionV relativeFrom="page">
                  <wp:posOffset>6197600</wp:posOffset>
                </wp:positionV>
                <wp:extent cx="2222500" cy="33083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3308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75988" w14:textId="77777777" w:rsidR="00E726D4" w:rsidRPr="00734E83" w:rsidRDefault="00E726D4" w:rsidP="00692CA2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734E83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Education</w:t>
                            </w:r>
                          </w:p>
                          <w:p w14:paraId="75756AE7" w14:textId="3561840D" w:rsidR="000F7106" w:rsidRDefault="000F7106" w:rsidP="00734E8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0F7106">
                              <w:t xml:space="preserve">Master of Science in Computer Science </w:t>
                            </w:r>
                            <w:r w:rsidRPr="000F7106">
                              <w:rPr>
                                <w:i/>
                                <w:iCs/>
                              </w:rPr>
                              <w:t>(In Progress)</w:t>
                            </w:r>
                            <w:r w:rsidRPr="000F7106">
                              <w:br/>
                              <w:t>Expected Graduation: December 2026</w:t>
                            </w:r>
                          </w:p>
                          <w:p w14:paraId="33FC7BDE" w14:textId="66E58FA8" w:rsidR="00734E83" w:rsidRPr="00734E83" w:rsidRDefault="00734E83" w:rsidP="00734E8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734E83">
                              <w:t>Bachelor of Science Honors in Software Engineering</w:t>
                            </w:r>
                            <w:r w:rsidRPr="00734E83">
                              <w:br/>
                              <w:t>Africa University</w:t>
                            </w:r>
                          </w:p>
                          <w:p w14:paraId="3C7D4024" w14:textId="0D69B1E5" w:rsidR="00734E83" w:rsidRPr="00734E83" w:rsidRDefault="00734E83" w:rsidP="00734E8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734E83">
                              <w:t>A-Level: Mathematics, Physics, Chemistry</w:t>
                            </w:r>
                          </w:p>
                          <w:p w14:paraId="241F2BB9" w14:textId="7B7BA0C7" w:rsidR="002F3F68" w:rsidRPr="00734E83" w:rsidRDefault="00734E83" w:rsidP="00734E8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</w:pPr>
                            <w:r w:rsidRPr="00734E83">
                              <w:t>O-Level: 9 passes (5A, 3B, 1C)</w:t>
                            </w:r>
                            <w:r>
                              <w:br/>
                            </w:r>
                            <w:r w:rsidR="002F3F68" w:rsidRPr="00734E83">
                              <w:rPr>
                                <w:iCs/>
                                <w:caps/>
                              </w:rPr>
                              <w:br/>
                            </w:r>
                          </w:p>
                          <w:p w14:paraId="71DA387F" w14:textId="77777777" w:rsidR="00692CA2" w:rsidRPr="00734E83" w:rsidRDefault="00692CA2" w:rsidP="00AB00B9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41EAF" id="Text Box 22" o:spid="_x0000_s1031" type="#_x0000_t202" style="position:absolute;margin-left:3pt;margin-top:488pt;width:175pt;height:260.5pt;z-index:2516623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" filled="f" stroked="f">
                <v:textbox>
                  <w:txbxContent>
                    <w:p w14:paraId="2F075988" w14:textId="77777777" w:rsidR="00E726D4" w:rsidRPr="00734E83" w:rsidRDefault="00E726D4" w:rsidP="00692CA2">
                      <w:pPr>
                        <w:pStyle w:val="Heading1"/>
                        <w:rPr>
                          <w:rFonts w:ascii="Times New Roman" w:hAnsi="Times New Roman" w:cs="Times New Roman"/>
                          <w:b/>
                          <w:bCs/>
                          <w:szCs w:val="28"/>
                        </w:rPr>
                      </w:pPr>
                      <w:r w:rsidRPr="00734E83">
                        <w:rPr>
                          <w:rFonts w:ascii="Times New Roman" w:hAnsi="Times New Roman" w:cs="Times New Roman"/>
                          <w:b/>
                          <w:bCs/>
                          <w:szCs w:val="28"/>
                        </w:rPr>
                        <w:t>Education</w:t>
                      </w:r>
                    </w:p>
                    <w:p w14:paraId="75756AE7" w14:textId="3561840D" w:rsidR="000F7106" w:rsidRDefault="000F7106" w:rsidP="00734E83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0F7106">
                        <w:t xml:space="preserve">Master of Science in Computer Science </w:t>
                      </w:r>
                      <w:r w:rsidRPr="000F7106">
                        <w:rPr>
                          <w:i/>
                          <w:iCs/>
                        </w:rPr>
                        <w:t>(In Progress)</w:t>
                      </w:r>
                      <w:r w:rsidRPr="000F7106">
                        <w:br/>
                        <w:t>Expected Graduation: December 2026</w:t>
                      </w:r>
                    </w:p>
                    <w:p w14:paraId="33FC7BDE" w14:textId="66E58FA8" w:rsidR="00734E83" w:rsidRPr="00734E83" w:rsidRDefault="00734E83" w:rsidP="00734E83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734E83">
                        <w:t>Bachelor of Science Honors in Software Engineering</w:t>
                      </w:r>
                      <w:r w:rsidRPr="00734E83">
                        <w:br/>
                        <w:t>Africa University</w:t>
                      </w:r>
                    </w:p>
                    <w:p w14:paraId="3C7D4024" w14:textId="0D69B1E5" w:rsidR="00734E83" w:rsidRPr="00734E83" w:rsidRDefault="00734E83" w:rsidP="00734E83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734E83">
                        <w:t>A-Level: Mathematics, Physics, Chemistry</w:t>
                      </w:r>
                    </w:p>
                    <w:p w14:paraId="241F2BB9" w14:textId="7B7BA0C7" w:rsidR="002F3F68" w:rsidRPr="00734E83" w:rsidRDefault="00734E83" w:rsidP="00734E83">
                      <w:pPr>
                        <w:pStyle w:val="NormalWeb"/>
                        <w:numPr>
                          <w:ilvl w:val="0"/>
                          <w:numId w:val="10"/>
                        </w:numPr>
                      </w:pPr>
                      <w:r w:rsidRPr="00734E83">
                        <w:t>O-Level: 9 passes (5A, 3B, 1C)</w:t>
                      </w:r>
                      <w:r>
                        <w:br/>
                      </w:r>
                      <w:r w:rsidR="002F3F68" w:rsidRPr="00734E83">
                        <w:rPr>
                          <w:iCs/>
                          <w:caps/>
                        </w:rPr>
                        <w:br/>
                      </w:r>
                    </w:p>
                    <w:p w14:paraId="71DA387F" w14:textId="77777777" w:rsidR="00692CA2" w:rsidRPr="00734E83" w:rsidRDefault="00692CA2" w:rsidP="00AB00B9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4515E0B3" wp14:editId="6C8EA1B4">
                <wp:simplePos x="0" y="0"/>
                <wp:positionH relativeFrom="page">
                  <wp:posOffset>2406650</wp:posOffset>
                </wp:positionH>
                <wp:positionV relativeFrom="page">
                  <wp:posOffset>3117850</wp:posOffset>
                </wp:positionV>
                <wp:extent cx="4909820" cy="6216650"/>
                <wp:effectExtent l="0" t="0" r="508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621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07B17" w14:textId="77777777" w:rsidR="00E726D4" w:rsidRPr="000F25A0" w:rsidRDefault="00E726D4" w:rsidP="00E726D4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Professional Experience</w:t>
                            </w:r>
                          </w:p>
                          <w:p w14:paraId="1717257C" w14:textId="4248C93F" w:rsidR="002F3F68" w:rsidRPr="000F25A0" w:rsidRDefault="002F3F68" w:rsidP="002F3F68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Software Engineering Intern</w:t>
                            </w: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</w: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  <w:u w:val="single"/>
                              </w:rPr>
                              <w:t>Liquid Intelligent Technologies</w:t>
                            </w: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— August 2023 to March 2025</w:t>
                            </w:r>
                          </w:p>
                          <w:p w14:paraId="6E05CCED" w14:textId="77777777" w:rsidR="002F3F68" w:rsidRPr="000F25A0" w:rsidRDefault="002F3F68" w:rsidP="002F3F68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Developed internal reporting dashboards using React and Node.js</w:t>
                            </w:r>
                          </w:p>
                          <w:p w14:paraId="6F9399DB" w14:textId="77777777" w:rsidR="002F3F68" w:rsidRPr="000F25A0" w:rsidRDefault="002F3F68" w:rsidP="002F3F68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Integrated backend APIs to support data-driven features</w:t>
                            </w:r>
                          </w:p>
                          <w:p w14:paraId="0C8246D8" w14:textId="77777777" w:rsidR="002F3F68" w:rsidRPr="000F25A0" w:rsidRDefault="002F3F68" w:rsidP="002F3F68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Wrote unit tests to improve application reliability</w:t>
                            </w:r>
                          </w:p>
                          <w:p w14:paraId="7CE48FAD" w14:textId="77777777" w:rsidR="002F3F68" w:rsidRPr="000F25A0" w:rsidRDefault="002F3F68" w:rsidP="002F3F68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Used Git in a CI/CD environment for version control and collaboration</w:t>
                            </w:r>
                          </w:p>
                          <w:p w14:paraId="6768DD6D" w14:textId="77777777" w:rsidR="002F3F68" w:rsidRPr="000F25A0" w:rsidRDefault="002F3F68" w:rsidP="002F3F68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Debugged legacy systems and resolved performance issues</w:t>
                            </w:r>
                          </w:p>
                          <w:p w14:paraId="3D0388EC" w14:textId="7C501697" w:rsidR="002F3F68" w:rsidRPr="000F25A0" w:rsidRDefault="002F3F68" w:rsidP="002F3F68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Participated in Agile ceremonies including sprint planning and stand-ups</w:t>
                            </w:r>
                          </w:p>
                          <w:p w14:paraId="5269BB14" w14:textId="77777777" w:rsidR="006B0890" w:rsidRPr="000F25A0" w:rsidRDefault="006B0890" w:rsidP="006B0890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Built frontend components for customer portals using HTML, CSS, and JavaScript</w:t>
                            </w:r>
                          </w:p>
                          <w:p w14:paraId="3D3AD2BF" w14:textId="77777777" w:rsidR="006B0890" w:rsidRPr="000F25A0" w:rsidRDefault="006B0890" w:rsidP="006B0890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Used SQL to extract and manage data for reports and diagnostics</w:t>
                            </w:r>
                          </w:p>
                          <w:p w14:paraId="14B3B31E" w14:textId="77777777" w:rsidR="006B0890" w:rsidRPr="000F25A0" w:rsidRDefault="006B0890" w:rsidP="006B0890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0F25A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Collaborated with senior engineers on system improvements</w:t>
                            </w:r>
                          </w:p>
                          <w:p w14:paraId="621172B0" w14:textId="77777777" w:rsidR="006B0890" w:rsidRPr="000F25A0" w:rsidRDefault="006B0890" w:rsidP="00666CD4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5B662549" w14:textId="77777777" w:rsidR="0059662A" w:rsidRPr="000F25A0" w:rsidRDefault="0059662A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5E0B3" id="Text Box 17" o:spid="_x0000_s1032" type="#_x0000_t202" style="position:absolute;margin-left:189.5pt;margin-top:245.5pt;width:386.6pt;height:489.5pt;z-index:2516633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" filled="f" stroked="f">
                <v:textbox inset=",,0">
                  <w:txbxContent>
                    <w:p w14:paraId="7EA07B17" w14:textId="77777777" w:rsidR="00E726D4" w:rsidRPr="000F25A0" w:rsidRDefault="00E726D4" w:rsidP="00E726D4">
                      <w:pPr>
                        <w:pStyle w:val="Heading1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Professional Experience</w:t>
                      </w:r>
                    </w:p>
                    <w:p w14:paraId="1717257C" w14:textId="4248C93F" w:rsidR="002F3F68" w:rsidRPr="000F25A0" w:rsidRDefault="002F3F68" w:rsidP="002F3F68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Software Engineering Intern</w:t>
                      </w: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</w:r>
                      <w:r w:rsidRPr="000F25A0">
                        <w:rPr>
                          <w:rFonts w:ascii="Times New Roman" w:hAnsi="Times New Roman" w:cs="Times New Roman"/>
                          <w:sz w:val="24"/>
                          <w:u w:val="single"/>
                        </w:rPr>
                        <w:t>Liquid Intelligent Technologies</w:t>
                      </w: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 xml:space="preserve"> — August 2023 to March 2025</w:t>
                      </w:r>
                    </w:p>
                    <w:p w14:paraId="6E05CCED" w14:textId="77777777" w:rsidR="002F3F68" w:rsidRPr="000F25A0" w:rsidRDefault="002F3F68" w:rsidP="002F3F68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>Developed internal reporting dashboards using React and Node.js</w:t>
                      </w:r>
                    </w:p>
                    <w:p w14:paraId="6F9399DB" w14:textId="77777777" w:rsidR="002F3F68" w:rsidRPr="000F25A0" w:rsidRDefault="002F3F68" w:rsidP="002F3F68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>Integrated backend APIs to support data-driven features</w:t>
                      </w:r>
                    </w:p>
                    <w:p w14:paraId="0C8246D8" w14:textId="77777777" w:rsidR="002F3F68" w:rsidRPr="000F25A0" w:rsidRDefault="002F3F68" w:rsidP="002F3F68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>Wrote unit tests to improve application reliability</w:t>
                      </w:r>
                    </w:p>
                    <w:p w14:paraId="7CE48FAD" w14:textId="77777777" w:rsidR="002F3F68" w:rsidRPr="000F25A0" w:rsidRDefault="002F3F68" w:rsidP="002F3F68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>Used Git in a CI/CD environment for version control and collaboration</w:t>
                      </w:r>
                    </w:p>
                    <w:p w14:paraId="6768DD6D" w14:textId="77777777" w:rsidR="002F3F68" w:rsidRPr="000F25A0" w:rsidRDefault="002F3F68" w:rsidP="002F3F68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>Debugged legacy systems and resolved performance issues</w:t>
                      </w:r>
                    </w:p>
                    <w:p w14:paraId="3D0388EC" w14:textId="7C501697" w:rsidR="002F3F68" w:rsidRPr="000F25A0" w:rsidRDefault="002F3F68" w:rsidP="002F3F68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>Participated in Agile ceremonies including sprint planning and stand-ups</w:t>
                      </w:r>
                    </w:p>
                    <w:p w14:paraId="5269BB14" w14:textId="77777777" w:rsidR="006B0890" w:rsidRPr="000F25A0" w:rsidRDefault="006B0890" w:rsidP="006B0890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>Built frontend components for customer portals using HTML, CSS, and JavaScript</w:t>
                      </w:r>
                    </w:p>
                    <w:p w14:paraId="3D3AD2BF" w14:textId="77777777" w:rsidR="006B0890" w:rsidRPr="000F25A0" w:rsidRDefault="006B0890" w:rsidP="006B0890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>Used SQL to extract and manage data for reports and diagnostics</w:t>
                      </w:r>
                    </w:p>
                    <w:p w14:paraId="14B3B31E" w14:textId="77777777" w:rsidR="006B0890" w:rsidRPr="000F25A0" w:rsidRDefault="006B0890" w:rsidP="006B0890">
                      <w:pPr>
                        <w:numPr>
                          <w:ilvl w:val="0"/>
                          <w:numId w:val="8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0F25A0">
                        <w:rPr>
                          <w:rFonts w:ascii="Times New Roman" w:hAnsi="Times New Roman" w:cs="Times New Roman"/>
                          <w:sz w:val="24"/>
                        </w:rPr>
                        <w:t>Collaborated with senior engineers on system improvements</w:t>
                      </w:r>
                    </w:p>
                    <w:p w14:paraId="621172B0" w14:textId="77777777" w:rsidR="006B0890" w:rsidRPr="000F25A0" w:rsidRDefault="006B0890" w:rsidP="00666CD4">
                      <w:pPr>
                        <w:ind w:left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5B662549" w14:textId="77777777" w:rsidR="0059662A" w:rsidRPr="000F25A0" w:rsidRDefault="0059662A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62C5FA22" wp14:editId="7EA2E17A">
                <wp:simplePos x="0" y="0"/>
                <wp:positionH relativeFrom="margin">
                  <wp:align>right</wp:align>
                </wp:positionH>
                <wp:positionV relativeFrom="page">
                  <wp:posOffset>1498600</wp:posOffset>
                </wp:positionV>
                <wp:extent cx="4909820" cy="16002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BC28C" w14:textId="77777777" w:rsidR="00990BBA" w:rsidRPr="00734E83" w:rsidRDefault="00AB00B9" w:rsidP="00990BBA">
                            <w:pPr>
                              <w:pStyle w:val="Heading1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34E8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Professional </w:t>
                            </w:r>
                            <w:r w:rsidR="00E726D4" w:rsidRPr="00734E8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PROFILE</w:t>
                            </w:r>
                          </w:p>
                          <w:p w14:paraId="1693585E" w14:textId="122BCCE5" w:rsidR="002021A0" w:rsidRPr="00734E83" w:rsidRDefault="00734E83" w:rsidP="00AB00B9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34E8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Software Engineer with </w:t>
                            </w:r>
                            <w:r w:rsidR="00B40C3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1 </w:t>
                            </w:r>
                            <w:r w:rsidRPr="00734E8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year of full-stack development experience using JavaScript, React, and Node.js. Currently pursuing a Master’s degree in Computer Science, strengthening expertise in scalable systems and modern software development practices. Experienced in Agile environments and building production-ready applications.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5FA22" id="Text Box 2" o:spid="_x0000_s1033" type="#_x0000_t202" style="position:absolute;margin-left:335.4pt;margin-top:118pt;width:386.6pt;height:126pt;z-index:25166440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" filled="f" stroked="f">
                <v:textbox>
                  <w:txbxContent>
                    <w:p w14:paraId="53EBC28C" w14:textId="77777777" w:rsidR="00990BBA" w:rsidRPr="00734E83" w:rsidRDefault="00AB00B9" w:rsidP="00990BBA">
                      <w:pPr>
                        <w:pStyle w:val="Heading1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734E83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Professional </w:t>
                      </w:r>
                      <w:r w:rsidR="00E726D4" w:rsidRPr="00734E83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PROFILE</w:t>
                      </w:r>
                    </w:p>
                    <w:p w14:paraId="1693585E" w14:textId="122BCCE5" w:rsidR="002021A0" w:rsidRPr="00734E83" w:rsidRDefault="00734E83" w:rsidP="00AB00B9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34E83">
                        <w:rPr>
                          <w:rFonts w:ascii="Times New Roman" w:hAnsi="Times New Roman" w:cs="Times New Roman"/>
                          <w:sz w:val="24"/>
                        </w:rPr>
                        <w:t xml:space="preserve">Software Engineer with </w:t>
                      </w:r>
                      <w:r w:rsidR="00B40C3A">
                        <w:rPr>
                          <w:rFonts w:ascii="Times New Roman" w:hAnsi="Times New Roman" w:cs="Times New Roman"/>
                          <w:sz w:val="24"/>
                        </w:rPr>
                        <w:t xml:space="preserve">1 </w:t>
                      </w:r>
                      <w:r w:rsidRPr="00734E83">
                        <w:rPr>
                          <w:rFonts w:ascii="Times New Roman" w:hAnsi="Times New Roman" w:cs="Times New Roman"/>
                          <w:sz w:val="24"/>
                        </w:rPr>
                        <w:t>year of full-stack development experience using JavaScript, React, and Node.js. Currently pursuing a Master’s degree in Computer Science, strengthening expertise in scalable systems and modern software development practices. Experienced in Agile environments and building production-ready applications.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5E7DF1A3" w14:textId="71EC288B" w:rsidR="002021A0" w:rsidRPr="00734E83" w:rsidRDefault="002F3F68" w:rsidP="002021A0">
      <w:pPr>
        <w:pStyle w:val="Title"/>
        <w:rPr>
          <w:rFonts w:ascii="Times New Roman" w:hAnsi="Times New Roman" w:cs="Times New Roman"/>
          <w:sz w:val="72"/>
          <w:szCs w:val="72"/>
        </w:rPr>
      </w:pPr>
      <w:r w:rsidRPr="00734E83">
        <w:rPr>
          <w:rFonts w:ascii="Times New Roman" w:hAnsi="Times New Roman" w:cs="Times New Roman"/>
          <w:sz w:val="72"/>
          <w:szCs w:val="72"/>
        </w:rPr>
        <w:t>PRINCE MUKUVISI</w:t>
      </w:r>
    </w:p>
    <w:p w14:paraId="20ABDEFF" w14:textId="6071CE83" w:rsidR="002021A0" w:rsidRPr="00734E83" w:rsidRDefault="002F3F68" w:rsidP="002021A0">
      <w:pPr>
        <w:pStyle w:val="Subtitle"/>
        <w:rPr>
          <w:rFonts w:ascii="Times New Roman" w:hAnsi="Times New Roman" w:cs="Times New Roman"/>
          <w:sz w:val="28"/>
          <w:szCs w:val="28"/>
        </w:rPr>
      </w:pPr>
      <w:r w:rsidRPr="00734E83">
        <w:rPr>
          <w:rFonts w:ascii="Times New Roman" w:hAnsi="Times New Roman" w:cs="Times New Roman"/>
          <w:sz w:val="28"/>
          <w:szCs w:val="28"/>
        </w:rPr>
        <w:t>SOFTWARE ENGINEER</w:t>
      </w:r>
    </w:p>
    <w:p w14:paraId="7C969BDF" w14:textId="77777777" w:rsidR="004574DC" w:rsidRPr="004574DC" w:rsidRDefault="004574DC" w:rsidP="004574DC"/>
    <w:p w14:paraId="38E6C5E7" w14:textId="77777777" w:rsidR="00130AC8" w:rsidRPr="008A4B9E" w:rsidRDefault="00130AC8">
      <w:pPr>
        <w:rPr>
          <w:rFonts w:ascii="Lato" w:hAnsi="Lato"/>
        </w:rPr>
      </w:pPr>
    </w:p>
    <w:sectPr w:rsidR="00130AC8" w:rsidRPr="008A4B9E" w:rsidSect="00692CA2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48A87" w14:textId="77777777" w:rsidR="004B7FA8" w:rsidRDefault="004B7FA8" w:rsidP="002F3F68">
      <w:r>
        <w:separator/>
      </w:r>
    </w:p>
  </w:endnote>
  <w:endnote w:type="continuationSeparator" w:id="0">
    <w:p w14:paraId="64596F11" w14:textId="77777777" w:rsidR="004B7FA8" w:rsidRDefault="004B7FA8" w:rsidP="002F3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C528" w14:textId="77777777" w:rsidR="004B7FA8" w:rsidRDefault="004B7FA8" w:rsidP="002F3F68">
      <w:r>
        <w:separator/>
      </w:r>
    </w:p>
  </w:footnote>
  <w:footnote w:type="continuationSeparator" w:id="0">
    <w:p w14:paraId="455F0272" w14:textId="77777777" w:rsidR="004B7FA8" w:rsidRDefault="004B7FA8" w:rsidP="002F3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C5E4F"/>
    <w:multiLevelType w:val="multilevel"/>
    <w:tmpl w:val="A4F6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0680D"/>
    <w:multiLevelType w:val="hybridMultilevel"/>
    <w:tmpl w:val="2B2478F6"/>
    <w:lvl w:ilvl="0" w:tplc="3CEA544A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  <w:color w:val="3A3A3A" w:themeColor="background2" w:themeShade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A11E02"/>
    <w:multiLevelType w:val="multilevel"/>
    <w:tmpl w:val="DE48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742E6"/>
    <w:multiLevelType w:val="hybridMultilevel"/>
    <w:tmpl w:val="645C9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D1214"/>
    <w:multiLevelType w:val="multilevel"/>
    <w:tmpl w:val="9AEC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91E2B"/>
    <w:multiLevelType w:val="hybridMultilevel"/>
    <w:tmpl w:val="2708B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3"/>
  </w:num>
  <w:num w:numId="2" w16cid:durableId="1653171619">
    <w:abstractNumId w:val="4"/>
  </w:num>
  <w:num w:numId="3" w16cid:durableId="950356249">
    <w:abstractNumId w:val="2"/>
  </w:num>
  <w:num w:numId="4" w16cid:durableId="1735736264">
    <w:abstractNumId w:val="5"/>
  </w:num>
  <w:num w:numId="5" w16cid:durableId="1458259535">
    <w:abstractNumId w:val="8"/>
  </w:num>
  <w:num w:numId="6" w16cid:durableId="1490630644">
    <w:abstractNumId w:val="0"/>
  </w:num>
  <w:num w:numId="7" w16cid:durableId="133958117">
    <w:abstractNumId w:val="6"/>
  </w:num>
  <w:num w:numId="8" w16cid:durableId="284316389">
    <w:abstractNumId w:val="1"/>
  </w:num>
  <w:num w:numId="9" w16cid:durableId="718867584">
    <w:abstractNumId w:val="7"/>
  </w:num>
  <w:num w:numId="10" w16cid:durableId="987703834">
    <w:abstractNumId w:val="9"/>
  </w:num>
  <w:num w:numId="11" w16cid:durableId="1192382897">
    <w:abstractNumId w:val="10"/>
  </w:num>
  <w:num w:numId="12" w16cid:durableId="17354717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F68"/>
    <w:rsid w:val="00000AFB"/>
    <w:rsid w:val="000121FE"/>
    <w:rsid w:val="00020262"/>
    <w:rsid w:val="0002207D"/>
    <w:rsid w:val="000260B4"/>
    <w:rsid w:val="00027150"/>
    <w:rsid w:val="00031AB2"/>
    <w:rsid w:val="00036133"/>
    <w:rsid w:val="000376D0"/>
    <w:rsid w:val="00037C55"/>
    <w:rsid w:val="00050A26"/>
    <w:rsid w:val="00054F97"/>
    <w:rsid w:val="0006054C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C2682"/>
    <w:rsid w:val="000D34FA"/>
    <w:rsid w:val="000D5625"/>
    <w:rsid w:val="000E3C22"/>
    <w:rsid w:val="000E4BAE"/>
    <w:rsid w:val="000E6429"/>
    <w:rsid w:val="000F0194"/>
    <w:rsid w:val="000F25A0"/>
    <w:rsid w:val="000F6566"/>
    <w:rsid w:val="000F7106"/>
    <w:rsid w:val="000F7667"/>
    <w:rsid w:val="000F767E"/>
    <w:rsid w:val="000F7D99"/>
    <w:rsid w:val="00102018"/>
    <w:rsid w:val="00113285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2869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462F"/>
    <w:rsid w:val="0022765C"/>
    <w:rsid w:val="00233CA7"/>
    <w:rsid w:val="002370BA"/>
    <w:rsid w:val="0024108C"/>
    <w:rsid w:val="00242EF9"/>
    <w:rsid w:val="002438EF"/>
    <w:rsid w:val="00246C4C"/>
    <w:rsid w:val="002510B3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7019"/>
    <w:rsid w:val="00293782"/>
    <w:rsid w:val="0029441D"/>
    <w:rsid w:val="00296E25"/>
    <w:rsid w:val="002976DA"/>
    <w:rsid w:val="002B1816"/>
    <w:rsid w:val="002B3FF0"/>
    <w:rsid w:val="002B7BD0"/>
    <w:rsid w:val="002C3180"/>
    <w:rsid w:val="002D0BFD"/>
    <w:rsid w:val="002D3ED4"/>
    <w:rsid w:val="002F3F68"/>
    <w:rsid w:val="00311D05"/>
    <w:rsid w:val="00312EFA"/>
    <w:rsid w:val="00314AC7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851E2"/>
    <w:rsid w:val="00390ACF"/>
    <w:rsid w:val="003919F8"/>
    <w:rsid w:val="00393CDF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D7D2E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574DC"/>
    <w:rsid w:val="004612D6"/>
    <w:rsid w:val="00470088"/>
    <w:rsid w:val="00474207"/>
    <w:rsid w:val="004752EC"/>
    <w:rsid w:val="004761A2"/>
    <w:rsid w:val="0047622B"/>
    <w:rsid w:val="00490985"/>
    <w:rsid w:val="00493C7D"/>
    <w:rsid w:val="004A633B"/>
    <w:rsid w:val="004B0444"/>
    <w:rsid w:val="004B28F6"/>
    <w:rsid w:val="004B7FA8"/>
    <w:rsid w:val="004D364F"/>
    <w:rsid w:val="004D717F"/>
    <w:rsid w:val="004E1570"/>
    <w:rsid w:val="004E4188"/>
    <w:rsid w:val="004F0100"/>
    <w:rsid w:val="004F0232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4677A"/>
    <w:rsid w:val="005507D2"/>
    <w:rsid w:val="00551038"/>
    <w:rsid w:val="00562236"/>
    <w:rsid w:val="00570F10"/>
    <w:rsid w:val="00571562"/>
    <w:rsid w:val="00573968"/>
    <w:rsid w:val="00586111"/>
    <w:rsid w:val="0058697A"/>
    <w:rsid w:val="00587366"/>
    <w:rsid w:val="00591B15"/>
    <w:rsid w:val="005927B8"/>
    <w:rsid w:val="00592FF7"/>
    <w:rsid w:val="00594E5F"/>
    <w:rsid w:val="00596097"/>
    <w:rsid w:val="0059662A"/>
    <w:rsid w:val="00596830"/>
    <w:rsid w:val="00597A8A"/>
    <w:rsid w:val="005A0940"/>
    <w:rsid w:val="005B2678"/>
    <w:rsid w:val="005B75B4"/>
    <w:rsid w:val="005C7AE3"/>
    <w:rsid w:val="005D7353"/>
    <w:rsid w:val="005E4A0C"/>
    <w:rsid w:val="005F14F4"/>
    <w:rsid w:val="005F5849"/>
    <w:rsid w:val="005F7C4D"/>
    <w:rsid w:val="006015A8"/>
    <w:rsid w:val="006111D1"/>
    <w:rsid w:val="00627128"/>
    <w:rsid w:val="006317AA"/>
    <w:rsid w:val="006334CA"/>
    <w:rsid w:val="006513EF"/>
    <w:rsid w:val="00652941"/>
    <w:rsid w:val="006531F9"/>
    <w:rsid w:val="00654BFC"/>
    <w:rsid w:val="006602EF"/>
    <w:rsid w:val="00660AF1"/>
    <w:rsid w:val="00662CEA"/>
    <w:rsid w:val="0066642A"/>
    <w:rsid w:val="00666CD4"/>
    <w:rsid w:val="0066750D"/>
    <w:rsid w:val="00670CAA"/>
    <w:rsid w:val="00673510"/>
    <w:rsid w:val="00675321"/>
    <w:rsid w:val="0067635E"/>
    <w:rsid w:val="00681E17"/>
    <w:rsid w:val="00684D43"/>
    <w:rsid w:val="00685182"/>
    <w:rsid w:val="006878BB"/>
    <w:rsid w:val="00690354"/>
    <w:rsid w:val="00692C8F"/>
    <w:rsid w:val="00692CA2"/>
    <w:rsid w:val="00695B02"/>
    <w:rsid w:val="00695B2B"/>
    <w:rsid w:val="00696686"/>
    <w:rsid w:val="006A5877"/>
    <w:rsid w:val="006B0890"/>
    <w:rsid w:val="006C124E"/>
    <w:rsid w:val="006C1F35"/>
    <w:rsid w:val="006D2AA5"/>
    <w:rsid w:val="006E3E91"/>
    <w:rsid w:val="006E51C0"/>
    <w:rsid w:val="006E6FFD"/>
    <w:rsid w:val="006F6977"/>
    <w:rsid w:val="00700726"/>
    <w:rsid w:val="007022ED"/>
    <w:rsid w:val="00726FB1"/>
    <w:rsid w:val="00726FB4"/>
    <w:rsid w:val="00727E18"/>
    <w:rsid w:val="007303F1"/>
    <w:rsid w:val="00732267"/>
    <w:rsid w:val="00734E83"/>
    <w:rsid w:val="00740BAE"/>
    <w:rsid w:val="00743B70"/>
    <w:rsid w:val="00747901"/>
    <w:rsid w:val="00750048"/>
    <w:rsid w:val="00757556"/>
    <w:rsid w:val="007646B0"/>
    <w:rsid w:val="00775D21"/>
    <w:rsid w:val="00775EA9"/>
    <w:rsid w:val="00792B8D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31E1A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1812"/>
    <w:rsid w:val="008644D4"/>
    <w:rsid w:val="008657C2"/>
    <w:rsid w:val="0087168D"/>
    <w:rsid w:val="00872564"/>
    <w:rsid w:val="008809F5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E3B7C"/>
    <w:rsid w:val="008E5A10"/>
    <w:rsid w:val="008E6586"/>
    <w:rsid w:val="008F0EB3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2AA5"/>
    <w:rsid w:val="00973980"/>
    <w:rsid w:val="00974714"/>
    <w:rsid w:val="00981D62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E5531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80BB9"/>
    <w:rsid w:val="00A93689"/>
    <w:rsid w:val="00AA6843"/>
    <w:rsid w:val="00AB00B9"/>
    <w:rsid w:val="00AB49A9"/>
    <w:rsid w:val="00AC14E1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05D7"/>
    <w:rsid w:val="00B3412F"/>
    <w:rsid w:val="00B3528E"/>
    <w:rsid w:val="00B40C3A"/>
    <w:rsid w:val="00B41085"/>
    <w:rsid w:val="00B766A4"/>
    <w:rsid w:val="00B76A14"/>
    <w:rsid w:val="00B84DF4"/>
    <w:rsid w:val="00B860C1"/>
    <w:rsid w:val="00B8767E"/>
    <w:rsid w:val="00B903E0"/>
    <w:rsid w:val="00B92036"/>
    <w:rsid w:val="00B96C05"/>
    <w:rsid w:val="00B97D2C"/>
    <w:rsid w:val="00BA2628"/>
    <w:rsid w:val="00BA4157"/>
    <w:rsid w:val="00BC05C2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27B9A"/>
    <w:rsid w:val="00C350A4"/>
    <w:rsid w:val="00C40F51"/>
    <w:rsid w:val="00C41C6F"/>
    <w:rsid w:val="00C554D5"/>
    <w:rsid w:val="00C57D1E"/>
    <w:rsid w:val="00C65C92"/>
    <w:rsid w:val="00C663A8"/>
    <w:rsid w:val="00C703CC"/>
    <w:rsid w:val="00C83646"/>
    <w:rsid w:val="00C967A9"/>
    <w:rsid w:val="00C97315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5114"/>
    <w:rsid w:val="00CD649A"/>
    <w:rsid w:val="00D076BB"/>
    <w:rsid w:val="00D14367"/>
    <w:rsid w:val="00D2119B"/>
    <w:rsid w:val="00D22C4A"/>
    <w:rsid w:val="00D245D7"/>
    <w:rsid w:val="00D26A4E"/>
    <w:rsid w:val="00D26EB3"/>
    <w:rsid w:val="00D27132"/>
    <w:rsid w:val="00D328C6"/>
    <w:rsid w:val="00D341E5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80DB4"/>
    <w:rsid w:val="00D85B4D"/>
    <w:rsid w:val="00DA0991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306AF"/>
    <w:rsid w:val="00E40A7F"/>
    <w:rsid w:val="00E426C7"/>
    <w:rsid w:val="00E509A5"/>
    <w:rsid w:val="00E51966"/>
    <w:rsid w:val="00E54CD7"/>
    <w:rsid w:val="00E54DC5"/>
    <w:rsid w:val="00E61A46"/>
    <w:rsid w:val="00E63269"/>
    <w:rsid w:val="00E726D4"/>
    <w:rsid w:val="00E7420F"/>
    <w:rsid w:val="00E77FA7"/>
    <w:rsid w:val="00E81DFB"/>
    <w:rsid w:val="00E82B98"/>
    <w:rsid w:val="00E8314F"/>
    <w:rsid w:val="00EA0F2B"/>
    <w:rsid w:val="00EB6108"/>
    <w:rsid w:val="00EC1A6C"/>
    <w:rsid w:val="00EC255D"/>
    <w:rsid w:val="00EC76B4"/>
    <w:rsid w:val="00ED2462"/>
    <w:rsid w:val="00ED6A73"/>
    <w:rsid w:val="00ED7FBC"/>
    <w:rsid w:val="00EE52C2"/>
    <w:rsid w:val="00EF0522"/>
    <w:rsid w:val="00EF6F86"/>
    <w:rsid w:val="00F05711"/>
    <w:rsid w:val="00F15509"/>
    <w:rsid w:val="00F1607F"/>
    <w:rsid w:val="00F24788"/>
    <w:rsid w:val="00F25507"/>
    <w:rsid w:val="00F35640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15"/>
    <w:rsid w:val="00F758FF"/>
    <w:rsid w:val="00F85EC5"/>
    <w:rsid w:val="00F92098"/>
    <w:rsid w:val="00FA2B14"/>
    <w:rsid w:val="00FA5C36"/>
    <w:rsid w:val="00FA75D8"/>
    <w:rsid w:val="00FA7EFA"/>
    <w:rsid w:val="00FD6766"/>
    <w:rsid w:val="00FD67FC"/>
    <w:rsid w:val="00FE3721"/>
    <w:rsid w:val="00FE4CEB"/>
    <w:rsid w:val="00FF206D"/>
    <w:rsid w:val="00FF5E99"/>
    <w:rsid w:val="00FF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1A70"/>
  <w15:chartTrackingRefBased/>
  <w15:docId w15:val="{18333C2E-342F-46E9-856F-43556816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692CA2"/>
    <w:rPr>
      <w:rFonts w:asciiTheme="minorHAnsi" w:eastAsiaTheme="minorEastAsia" w:hAnsiTheme="minorHAns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CA2"/>
    <w:pPr>
      <w:spacing w:line="360" w:lineRule="auto"/>
      <w:ind w:right="-187"/>
      <w:outlineLvl w:val="0"/>
    </w:pPr>
    <w:rPr>
      <w:rFonts w:asciiTheme="majorHAnsi" w:hAnsiTheme="majorHAnsi" w:cs="Times New Roman (Body CS)"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92CA2"/>
    <w:pPr>
      <w:tabs>
        <w:tab w:val="right" w:pos="10800"/>
      </w:tabs>
      <w:contextualSpacing/>
      <w:outlineLvl w:val="1"/>
    </w:pPr>
    <w:rPr>
      <w:rFonts w:asciiTheme="majorHAnsi" w:eastAsiaTheme="minorHAnsi" w:hAnsiTheme="majorHAnsi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AB00B9"/>
    <w:pPr>
      <w:tabs>
        <w:tab w:val="right" w:pos="7470"/>
      </w:tabs>
      <w:spacing w:after="80"/>
      <w:ind w:left="-144" w:right="24" w:firstLine="144"/>
      <w:contextualSpacing/>
      <w:jc w:val="both"/>
      <w:outlineLvl w:val="2"/>
    </w:pPr>
    <w:rPr>
      <w:rFonts w:eastAsiaTheme="minorHAnsi"/>
      <w:i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872564"/>
    <w:pPr>
      <w:keepNext/>
      <w:keepLines/>
      <w:pBdr>
        <w:bottom w:val="single" w:sz="2" w:space="1" w:color="E8E8E8" w:themeColor="background2"/>
      </w:pBdr>
      <w:jc w:val="right"/>
      <w:outlineLvl w:val="3"/>
    </w:pPr>
    <w:rPr>
      <w:rFonts w:asciiTheme="majorHAnsi" w:eastAsiaTheme="majorEastAsia" w:hAnsiTheme="majorHAnsi" w:cstheme="majorBidi"/>
      <w:iCs/>
      <w:caps/>
      <w:spacing w:val="3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B00B9"/>
    <w:pPr>
      <w:pBdr>
        <w:top w:val="single" w:sz="18" w:space="3" w:color="auto"/>
      </w:pBdr>
      <w:spacing w:after="120"/>
      <w:ind w:left="-144" w:right="-216" w:firstLine="144"/>
      <w:jc w:val="center"/>
    </w:pPr>
    <w:rPr>
      <w:rFonts w:asciiTheme="majorHAnsi" w:hAnsiTheme="majorHAnsi"/>
      <w:caps/>
      <w:spacing w:val="40"/>
      <w:sz w:val="7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AB00B9"/>
    <w:rPr>
      <w:rFonts w:asciiTheme="majorHAnsi" w:eastAsiaTheme="minorEastAsia" w:hAnsiTheme="majorHAnsi"/>
      <w:caps/>
      <w:spacing w:val="40"/>
      <w:sz w:val="7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AB00B9"/>
    <w:pPr>
      <w:pBdr>
        <w:bottom w:val="single" w:sz="18" w:space="3" w:color="000000" w:themeColor="text1"/>
      </w:pBdr>
      <w:spacing w:after="240" w:line="276" w:lineRule="auto"/>
      <w:ind w:left="-144" w:right="-216" w:firstLine="144"/>
      <w:jc w:val="center"/>
    </w:pPr>
    <w:rPr>
      <w:rFonts w:asciiTheme="majorHAnsi" w:eastAsiaTheme="minorHAnsi" w:hAnsiTheme="majorHAnsi"/>
      <w:caps/>
      <w:color w:val="000000" w:themeColor="text1"/>
      <w:spacing w:val="40"/>
      <w:sz w:val="22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AB00B9"/>
    <w:rPr>
      <w:rFonts w:asciiTheme="majorHAnsi" w:hAnsiTheme="majorHAnsi"/>
      <w:caps/>
      <w:color w:val="000000" w:themeColor="text1"/>
      <w:spacing w:val="40"/>
      <w:sz w:val="22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692CA2"/>
    <w:rPr>
      <w:rFonts w:asciiTheme="majorHAnsi" w:eastAsiaTheme="minorEastAsia" w:hAnsiTheme="majorHAnsi" w:cs="Times New Roman (Body CS)"/>
      <w:caps/>
      <w:spacing w:val="30"/>
      <w:sz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92CA2"/>
    <w:rPr>
      <w:rFonts w:asciiTheme="majorHAnsi" w:hAnsiTheme="majorHAnsi"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B00B9"/>
    <w:rPr>
      <w:rFonts w:asciiTheme="minorHAnsi" w:hAnsiTheme="minorHAnsi"/>
      <w:i/>
      <w:iCs/>
      <w:sz w:val="20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AB00B9"/>
    <w:pPr>
      <w:numPr>
        <w:numId w:val="7"/>
      </w:numPr>
      <w:spacing w:line="360" w:lineRule="auto"/>
      <w:ind w:left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57D1E"/>
    <w:rPr>
      <w:rFonts w:asciiTheme="majorHAnsi" w:eastAsiaTheme="majorEastAsia" w:hAnsiTheme="majorHAnsi" w:cstheme="majorBidi"/>
      <w:iCs/>
      <w:caps/>
      <w:spacing w:val="30"/>
      <w:lang w:val="en-US"/>
    </w:rPr>
  </w:style>
  <w:style w:type="paragraph" w:customStyle="1" w:styleId="Normalright">
    <w:name w:val="Normal right"/>
    <w:basedOn w:val="Normal"/>
    <w:semiHidden/>
    <w:qFormat/>
    <w:rsid w:val="00872564"/>
    <w:pPr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692CA2"/>
    <w:pPr>
      <w:spacing w:line="192" w:lineRule="auto"/>
    </w:pPr>
    <w:rPr>
      <w:rFonts w:asciiTheme="minorHAnsi" w:eastAsiaTheme="minorEastAsia" w:hAnsiTheme="minorHAnsi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F3F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3F68"/>
    <w:rPr>
      <w:rFonts w:asciiTheme="minorHAnsi" w:eastAsiaTheme="minorEastAsia" w:hAnsiTheme="minorHAnsi"/>
      <w:sz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F3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68"/>
    <w:rPr>
      <w:rFonts w:asciiTheme="minorHAnsi" w:eastAsiaTheme="minorEastAsia" w:hAnsiTheme="minorHAnsi"/>
      <w:sz w:val="20"/>
      <w:lang w:val="en-US"/>
    </w:rPr>
  </w:style>
  <w:style w:type="paragraph" w:styleId="NormalWeb">
    <w:name w:val="Normal (Web)"/>
    <w:basedOn w:val="Normal"/>
    <w:uiPriority w:val="99"/>
    <w:unhideWhenUsed/>
    <w:rsid w:val="00734E8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Modern%20resume%20for%20project%20coordinato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6">
      <a:majorFont>
        <a:latin typeface="Avenir Next LT Pro Demi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project coordinator</Template>
  <TotalTime>1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Letria Nyoni</cp:lastModifiedBy>
  <cp:revision>2</cp:revision>
  <cp:lastPrinted>2022-10-10T09:09:00Z</cp:lastPrinted>
  <dcterms:created xsi:type="dcterms:W3CDTF">2026-05-07T11:21:00Z</dcterms:created>
  <dcterms:modified xsi:type="dcterms:W3CDTF">2026-05-07T11:21:00Z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