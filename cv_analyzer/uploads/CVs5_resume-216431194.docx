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808D" w14:textId="77777777" w:rsidR="00D23D24" w:rsidRDefault="00F35085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  <w:r w:rsidRPr="00F350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  <w:t>CURRICULUM VITAE</w:t>
      </w:r>
    </w:p>
    <w:p w14:paraId="4D1098C6" w14:textId="3176E213" w:rsidR="00D23D24" w:rsidRDefault="00F35085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>AKUDZWEISHE MUFARO HARUPERI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>1135 New Marimba, Harare, Zimbabwe | +263 78 017 2448 / +263 71 302 0873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>akudzweishemufaroharuperi@gmail.com (mailto:</w:t>
      </w:r>
      <w:r w:rsidR="001D1E2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</w:t>
      </w:r>
      <w:hyperlink r:id="rId11" w:history="1">
        <w:r w:rsidR="001D1E25" w:rsidRPr="001D1E25">
          <w:rPr>
            <w:rStyle w:val="Hyperlink"/>
            <w:rFonts w:ascii="Times New Roman" w:hAnsi="Times New Roman" w:cs="Times New Roman"/>
            <w:sz w:val="24"/>
            <w:szCs w:val="24"/>
            <w:lang w:val="en-ZW"/>
          </w:rPr>
          <w:t>mailto:akudzweishemufaroharuperi@gmail.com</w:t>
        </w:r>
      </w:hyperlink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) | LinkedIn: Akudzweishe Haruperi (</w:t>
      </w:r>
      <w:hyperlink r:id="rId12" w:history="1">
        <w:r w:rsidR="00D23D24" w:rsidRPr="00F35085">
          <w:rPr>
            <w:rStyle w:val="Hyperlink"/>
            <w:rFonts w:ascii="Times New Roman" w:hAnsi="Times New Roman" w:cs="Times New Roman"/>
            <w:sz w:val="24"/>
            <w:szCs w:val="24"/>
            <w:lang w:val="en-ZW"/>
          </w:rPr>
          <w:t>www.linkedin.com/in/akudzweishe-haruperi</w:t>
        </w:r>
      </w:hyperlink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)</w:t>
      </w:r>
    </w:p>
    <w:p w14:paraId="20539A7B" w14:textId="2DCA8301" w:rsidR="00F35085" w:rsidRPr="00F35085" w:rsidRDefault="00F35085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</w:t>
      </w:r>
    </w:p>
    <w:p w14:paraId="221D316C" w14:textId="77777777" w:rsidR="00F35085" w:rsidRPr="00F35085" w:rsidRDefault="00F35085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  <w:r w:rsidRPr="00F350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  <w:t>PERSONAL DETAILS</w:t>
      </w:r>
    </w:p>
    <w:p w14:paraId="68B7CC72" w14:textId="77777777" w:rsidR="00D23D24" w:rsidRDefault="00F35085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Date of Birth: 22 February 2003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>Sex: Male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>ID Number: 67-2000983A12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>Nationality: Zimbabwean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>Languages: English (Fluent), Shona (Fluent)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>Marital Status: Single</w:t>
      </w:r>
    </w:p>
    <w:p w14:paraId="54FDD21A" w14:textId="082CE251" w:rsidR="00F35085" w:rsidRPr="00F35085" w:rsidRDefault="00000000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pict w14:anchorId="6E2B24BA">
          <v:rect id="_x0000_i1025" style="width:0;height:1.5pt" o:hralign="center" o:hrstd="t" o:hrnoshade="t" o:hr="t" fillcolor="black" stroked="f"/>
        </w:pict>
      </w:r>
      <w:r w:rsidR="00F35085"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</w:t>
      </w:r>
    </w:p>
    <w:p w14:paraId="63B952FE" w14:textId="77777777" w:rsidR="00F35085" w:rsidRPr="00F35085" w:rsidRDefault="00F35085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  <w:r w:rsidRPr="00F350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  <w:t>CAREER OBJECTIVE</w:t>
      </w:r>
    </w:p>
    <w:p w14:paraId="57B1C1C0" w14:textId="09C95E88" w:rsidR="00F35085" w:rsidRDefault="00F35085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To secure </w:t>
      </w:r>
      <w:proofErr w:type="gramStart"/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a</w:t>
      </w:r>
      <w:proofErr w:type="gramEnd"/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</w:t>
      </w:r>
      <w:r w:rsidR="00450E41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IT</w:t>
      </w:r>
      <w:r w:rsidR="00142481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(Information Technology)</w:t>
      </w:r>
      <w:r w:rsidR="00450E41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/S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oftware engineering role where I can leverage my programming skills, academic training, and passion for technology to contribute to organizational goals and community development. I aim to grow professionally by applying my knowledge of software development, cloud platforms, and Agile methodologies in a dynamic team environment.</w:t>
      </w:r>
    </w:p>
    <w:p w14:paraId="119B6750" w14:textId="07562BA2" w:rsidR="00D23D24" w:rsidRPr="00F35085" w:rsidRDefault="00000000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pict w14:anchorId="11D72FEC">
          <v:rect id="_x0000_i1026" style="width:0;height:1.5pt" o:hralign="center" o:hrstd="t" o:hrnoshade="t" o:hr="t" fillcolor="black" stroked="f"/>
        </w:pict>
      </w:r>
    </w:p>
    <w:p w14:paraId="44BF20D8" w14:textId="77777777" w:rsidR="00F35085" w:rsidRPr="00F35085" w:rsidRDefault="00F35085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  <w:r w:rsidRPr="00F350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  <w:t>EDUCATION</w:t>
      </w:r>
    </w:p>
    <w:p w14:paraId="735BEA10" w14:textId="7A85F286" w:rsidR="00F35085" w:rsidRPr="00F35085" w:rsidRDefault="00F35085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450E4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ZW"/>
        </w:rPr>
        <w:t>TelOne Centre for Learning, Harare, Zimbabwe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 xml:space="preserve">National Diploma in Software Engineering  </w:t>
      </w:r>
    </w:p>
    <w:p w14:paraId="0BFD5CE9" w14:textId="77777777" w:rsidR="00F35085" w:rsidRPr="00F35085" w:rsidRDefault="00F35085" w:rsidP="00F35085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</w:pPr>
      <w:r w:rsidRPr="00450E4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  <w:lang w:val="en-ZW"/>
        </w:rPr>
        <w:t>Hippo Valley High School, Chiredzi, Zimbabwe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br/>
        <w:t xml:space="preserve">Advanced Level (2019–2021) </w:t>
      </w:r>
    </w:p>
    <w:p w14:paraId="11E202B5" w14:textId="77777777" w:rsidR="00F35085" w:rsidRPr="00F35085" w:rsidRDefault="00F35085" w:rsidP="00F35085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Subjects: Computer Science (C), Business Studies (D), Economics (O)</w:t>
      </w:r>
    </w:p>
    <w:p w14:paraId="268E85BD" w14:textId="77777777" w:rsidR="00F35085" w:rsidRPr="00F35085" w:rsidRDefault="00F35085" w:rsidP="00F35085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t xml:space="preserve">Ordinary Level (2019) </w:t>
      </w:r>
    </w:p>
    <w:p w14:paraId="2B9437F8" w14:textId="5F38E50E" w:rsidR="00F35085" w:rsidRDefault="00F35085" w:rsidP="00F35085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Subjects: Mathematics (C), English Language (B), History (A), Combined Science (C), Computer Science (B), Shona (C), Physics (D), Chemistry (E), Accounts (B), Geography (B)</w:t>
      </w:r>
    </w:p>
    <w:p w14:paraId="5A31E549" w14:textId="7D210848" w:rsidR="00D23D24" w:rsidRPr="00F35085" w:rsidRDefault="00000000" w:rsidP="00D23D24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pict w14:anchorId="4735FC68">
          <v:rect id="_x0000_i1027" style="width:0;height:1.5pt" o:hralign="center" o:hrstd="t" o:hrnoshade="t" o:hr="t" fillcolor="black" stroked="f"/>
        </w:pict>
      </w:r>
    </w:p>
    <w:p w14:paraId="05B1D6EF" w14:textId="77777777" w:rsidR="00D23D24" w:rsidRDefault="00D23D24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</w:p>
    <w:p w14:paraId="7033E5FB" w14:textId="643CA5CF" w:rsidR="00F35085" w:rsidRPr="00F35085" w:rsidRDefault="00F35085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  <w:r w:rsidRPr="00F350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  <w:t>SKILLS AND ABILITIES</w:t>
      </w:r>
    </w:p>
    <w:p w14:paraId="120AB391" w14:textId="29EAEF19" w:rsidR="00F35085" w:rsidRPr="00F35085" w:rsidRDefault="00F35085" w:rsidP="00F3508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Programming Languages: Python, C, Java, C#, JavaScript</w:t>
      </w:r>
      <w:r w:rsidR="0010173E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, VB.net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 </w:t>
      </w:r>
    </w:p>
    <w:p w14:paraId="3F976C03" w14:textId="61FC8BEA" w:rsidR="00F35085" w:rsidRPr="00F35085" w:rsidRDefault="00F35085" w:rsidP="00F3508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Web Development: HTML, CSS,</w:t>
      </w:r>
      <w:r w:rsidR="00E80179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Node, React, 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responsive design, accessibility standards </w:t>
      </w:r>
    </w:p>
    <w:p w14:paraId="2F177A9E" w14:textId="77777777" w:rsidR="00F35085" w:rsidRPr="00F35085" w:rsidRDefault="00F35085" w:rsidP="00F3508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Database Management: Understanding of database concepts and SQL query languages </w:t>
      </w:r>
    </w:p>
    <w:p w14:paraId="32C7DCD6" w14:textId="77777777" w:rsidR="00F35085" w:rsidRPr="00F35085" w:rsidRDefault="00F35085" w:rsidP="00F3508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Cloud Platforms: Familiar with Google Cloud Platform </w:t>
      </w:r>
    </w:p>
    <w:p w14:paraId="32D70185" w14:textId="0FC9F5EB" w:rsidR="00F35085" w:rsidRPr="00E80179" w:rsidRDefault="00F35085" w:rsidP="00E80179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Operating Systems: Proficient in Windows 7, 8, 10, and 11 </w:t>
      </w:r>
    </w:p>
    <w:p w14:paraId="7D622B85" w14:textId="77777777" w:rsidR="00F35085" w:rsidRPr="00F35085" w:rsidRDefault="00F35085" w:rsidP="00F3508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Soft Skills: Effective communication, teamwork, adaptability, problem-solving, and commitment to continuous learning </w:t>
      </w:r>
    </w:p>
    <w:p w14:paraId="3A2C9636" w14:textId="77777777" w:rsidR="00F35085" w:rsidRPr="00F35085" w:rsidRDefault="00F35085" w:rsidP="00F35085">
      <w:pPr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Technical Skills: Troubleshooting, debugging, security principles, and threat analysis</w:t>
      </w:r>
    </w:p>
    <w:p w14:paraId="5B8B6A0F" w14:textId="77777777" w:rsidR="00F35085" w:rsidRPr="00F35085" w:rsidRDefault="00000000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pict w14:anchorId="5A7FDA26">
          <v:rect id="_x0000_i1028" style="width:0;height:1.5pt" o:hralign="center" o:hrstd="t" o:hrnoshade="t" o:hr="t" fillcolor="black" stroked="f"/>
        </w:pict>
      </w:r>
    </w:p>
    <w:p w14:paraId="0E70B67E" w14:textId="77777777" w:rsidR="00F35085" w:rsidRDefault="00F35085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  <w:r w:rsidRPr="00F350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  <w:t>CERTIFICATIONS</w:t>
      </w:r>
    </w:p>
    <w:p w14:paraId="5BAB73C5" w14:textId="26254B99" w:rsidR="00450E41" w:rsidRPr="00450E41" w:rsidRDefault="00450E41" w:rsidP="00450E4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Clean Class 4 Drivers License</w:t>
      </w:r>
    </w:p>
    <w:p w14:paraId="1515A89D" w14:textId="757F21A0" w:rsidR="00F35085" w:rsidRPr="00F35085" w:rsidRDefault="00D23D24" w:rsidP="00F35085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Cisco Networking Academy</w:t>
      </w:r>
      <w:r w:rsidR="00F35085"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: Python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Essentials</w:t>
      </w:r>
      <w:r w:rsidR="00F35085"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(</w:t>
      </w:r>
      <w:r w:rsid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In Progress</w:t>
      </w:r>
      <w:r w:rsidR="00F35085"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,</w:t>
      </w:r>
      <w:r w:rsid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Expected Completion :</w:t>
      </w:r>
      <w:r w:rsidR="00F517A0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April</w:t>
      </w:r>
      <w:r w:rsidR="00F35085"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202</w:t>
      </w:r>
      <w:r w:rsidR="00E80179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6</w:t>
      </w:r>
      <w:r w:rsidR="00F35085"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) </w:t>
      </w:r>
    </w:p>
    <w:p w14:paraId="7AF24248" w14:textId="6C55142B" w:rsidR="00F35085" w:rsidRPr="00F35085" w:rsidRDefault="00F35085" w:rsidP="00F35085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Cisco Networking Academy: Ethical Hacking (In Progress, Expected Completion:</w:t>
      </w:r>
      <w:r w:rsidR="00E80179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</w:t>
      </w:r>
      <w:r w:rsidR="00F517A0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April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202</w:t>
      </w:r>
      <w:r w:rsidR="00E80179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6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)</w:t>
      </w:r>
    </w:p>
    <w:p w14:paraId="3AE5CDA6" w14:textId="77777777" w:rsidR="00F35085" w:rsidRPr="00F35085" w:rsidRDefault="00000000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pict w14:anchorId="75E0C821">
          <v:rect id="_x0000_i1029" style="width:0;height:1.5pt" o:hralign="center" o:hrstd="t" o:hrnoshade="t" o:hr="t" fillcolor="black" stroked="f"/>
        </w:pict>
      </w:r>
    </w:p>
    <w:p w14:paraId="1D0F3F22" w14:textId="77777777" w:rsidR="00F35085" w:rsidRDefault="00F35085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  <w:r w:rsidRPr="00F350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  <w:t>WORK EXPERIENCE</w:t>
      </w:r>
    </w:p>
    <w:p w14:paraId="3C33F000" w14:textId="022DE3FE" w:rsidR="00E80179" w:rsidRDefault="00E80179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</w:p>
    <w:p w14:paraId="76E6038C" w14:textId="402BCCED" w:rsidR="00E80179" w:rsidRDefault="00E80179" w:rsidP="00F35085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t>Shabani Mine, Zvishavane, Zimbabwe</w:t>
      </w:r>
    </w:p>
    <w:p w14:paraId="12904064" w14:textId="496CA19E" w:rsidR="00E80179" w:rsidRDefault="00E80179" w:rsidP="00F35085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t>ICT Helpdesk and Support(March 2025 – December 2025)</w:t>
      </w:r>
    </w:p>
    <w:p w14:paraId="5C0DC403" w14:textId="2730707E" w:rsidR="00E80179" w:rsidRPr="00E80179" w:rsidRDefault="00E80179" w:rsidP="00E801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E80179">
        <w:rPr>
          <w:rFonts w:ascii="Times New Roman" w:hAnsi="Times New Roman" w:cs="Times New Roman"/>
          <w:color w:val="000000" w:themeColor="text1"/>
          <w:sz w:val="24"/>
          <w:szCs w:val="24"/>
        </w:rPr>
        <w:t>Troubleshoot hardware and software issues</w:t>
      </w:r>
    </w:p>
    <w:p w14:paraId="550AED36" w14:textId="53F38FA4" w:rsidR="00E80179" w:rsidRPr="00E80179" w:rsidRDefault="00E80179" w:rsidP="00E801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E80179">
        <w:rPr>
          <w:rFonts w:ascii="Times New Roman" w:hAnsi="Times New Roman" w:cs="Times New Roman"/>
          <w:color w:val="000000" w:themeColor="text1"/>
          <w:sz w:val="24"/>
          <w:szCs w:val="24"/>
        </w:rPr>
        <w:t>Install and upgrade operating systems</w:t>
      </w:r>
    </w:p>
    <w:p w14:paraId="6A78C3EA" w14:textId="69D00BDD" w:rsidR="00E80179" w:rsidRPr="002702DC" w:rsidRDefault="002702DC" w:rsidP="00E801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2702DC">
        <w:rPr>
          <w:rFonts w:ascii="Times New Roman" w:hAnsi="Times New Roman" w:cs="Times New Roman"/>
          <w:color w:val="000000" w:themeColor="text1"/>
          <w:sz w:val="24"/>
          <w:szCs w:val="24"/>
        </w:rPr>
        <w:t>Install equipment such as servers, POS systems, or printers</w:t>
      </w:r>
    </w:p>
    <w:p w14:paraId="07226E08" w14:textId="78293163" w:rsidR="002702DC" w:rsidRPr="002702DC" w:rsidRDefault="002702DC" w:rsidP="00E801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2702DC">
        <w:rPr>
          <w:rFonts w:ascii="Times New Roman" w:hAnsi="Times New Roman" w:cs="Times New Roman"/>
          <w:color w:val="000000" w:themeColor="text1"/>
          <w:sz w:val="24"/>
          <w:szCs w:val="24"/>
        </w:rPr>
        <w:t>Update and maintain system configurations</w:t>
      </w:r>
    </w:p>
    <w:p w14:paraId="04705687" w14:textId="01419106" w:rsidR="002702DC" w:rsidRPr="00F517A0" w:rsidRDefault="002702DC" w:rsidP="00E801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Backing up the company data and managing the database</w:t>
      </w:r>
    </w:p>
    <w:p w14:paraId="305F13EE" w14:textId="472958E0" w:rsidR="00F517A0" w:rsidRPr="00E80179" w:rsidRDefault="00F517A0" w:rsidP="00E8017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Monitor security threats and loopholes</w:t>
      </w:r>
    </w:p>
    <w:p w14:paraId="6CF5CF6B" w14:textId="36B4CC97" w:rsidR="00F35085" w:rsidRPr="00F35085" w:rsidRDefault="00F35085" w:rsidP="00F35085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t>Bolt</w:t>
      </w:r>
      <w:r w:rsidR="00D23D24" w:rsidRPr="00D23D24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t>r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t>ec Engineering (Mimosa Mine), Zvishavane, Zimbabwe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br/>
        <w:t xml:space="preserve">Engineering Assistant (October 2022 – January 2023) </w:t>
      </w:r>
    </w:p>
    <w:p w14:paraId="2D23346F" w14:textId="77777777" w:rsidR="00F35085" w:rsidRPr="00F35085" w:rsidRDefault="00F35085" w:rsidP="00F35085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Assisted in pipework and plant optimization projects under artisan supervision. </w:t>
      </w:r>
    </w:p>
    <w:p w14:paraId="3A9F43D7" w14:textId="2C49E233" w:rsidR="00F35085" w:rsidRPr="00F35085" w:rsidRDefault="00F35085" w:rsidP="00F35085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lastRenderedPageBreak/>
        <w:t xml:space="preserve">Supported teams in painting, </w:t>
      </w:r>
      <w:r w:rsidR="00D23D24"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boiler making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, fitting, and rigging tasks. </w:t>
      </w:r>
    </w:p>
    <w:p w14:paraId="0AFA6DD2" w14:textId="77777777" w:rsidR="00F35085" w:rsidRPr="00F35085" w:rsidRDefault="00F35085" w:rsidP="00F35085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Collaborated with colleagues to ensure timely completion of maintenance tasks, enhancing operational efficiency.</w:t>
      </w:r>
    </w:p>
    <w:p w14:paraId="4453B52E" w14:textId="77777777" w:rsidR="00F35085" w:rsidRPr="00F35085" w:rsidRDefault="00F35085" w:rsidP="00F35085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t>OK Supermarket, Zimbabwe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br/>
        <w:t xml:space="preserve">Casual Worker (April 2022 – June 2022) </w:t>
      </w:r>
    </w:p>
    <w:p w14:paraId="5A5A7FC6" w14:textId="77777777" w:rsidR="00F35085" w:rsidRPr="00F35085" w:rsidRDefault="00F35085" w:rsidP="00F35085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Worked in the proficiency and liquor department, performing tasks assigned by supervisors. </w:t>
      </w:r>
    </w:p>
    <w:p w14:paraId="5CE4B581" w14:textId="77777777" w:rsidR="00F35085" w:rsidRPr="00F35085" w:rsidRDefault="00F35085" w:rsidP="00F35085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Demonstrated reliability and adaptability in a fast-paced retail environment.</w:t>
      </w:r>
    </w:p>
    <w:p w14:paraId="4D140941" w14:textId="77777777" w:rsidR="00F35085" w:rsidRPr="00F35085" w:rsidRDefault="00000000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pict w14:anchorId="4B6AA282">
          <v:rect id="_x0000_i1030" style="width:0;height:1.5pt" o:hralign="center" o:hrstd="t" o:hrnoshade="t" o:hr="t" fillcolor="black" stroked="f"/>
        </w:pict>
      </w:r>
    </w:p>
    <w:p w14:paraId="14B3D1F7" w14:textId="0845DDBD" w:rsidR="00F35085" w:rsidRPr="00F35085" w:rsidRDefault="00F35085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  <w:r w:rsidRPr="00F350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  <w:t>PROJECTS</w:t>
      </w:r>
    </w:p>
    <w:p w14:paraId="518AB1EB" w14:textId="322FD797" w:rsidR="00F35085" w:rsidRPr="00F35085" w:rsidRDefault="00F35085" w:rsidP="00F35085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t>Hippo Valley High School Website (202</w:t>
      </w:r>
      <w:r w:rsidR="00450E41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t>6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t xml:space="preserve"> – Present) </w:t>
      </w:r>
    </w:p>
    <w:p w14:paraId="50D85F42" w14:textId="683760F7" w:rsidR="00F35085" w:rsidRPr="00F35085" w:rsidRDefault="00F35085" w:rsidP="00F35085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Develop</w:t>
      </w:r>
      <w:r w:rsidR="00D23D24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ing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a responsive website using </w:t>
      </w:r>
      <w:r w:rsidR="00E80179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React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, </w:t>
      </w:r>
      <w:r w:rsidR="00E80179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Node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, and </w:t>
      </w:r>
      <w:r w:rsidR="00E80179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Type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Script to enhance the school’s online presence. </w:t>
      </w:r>
    </w:p>
    <w:p w14:paraId="6F3D719C" w14:textId="1279CDCF" w:rsidR="00F35085" w:rsidRDefault="00F35085" w:rsidP="00C77A0D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Implement</w:t>
      </w:r>
      <w:r w:rsidR="00D23D24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ing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accessibility features to ensure usability across devices and for diverse users. </w:t>
      </w:r>
    </w:p>
    <w:p w14:paraId="5BCEA36D" w14:textId="3CAD42E2" w:rsidR="00C77A0D" w:rsidRPr="00C77A0D" w:rsidRDefault="00C77A0D" w:rsidP="00C77A0D">
      <w:pPr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</w:pPr>
      <w:r w:rsidRPr="00C77A0D">
        <w:rPr>
          <w:rFonts w:ascii="Times New Roman" w:hAnsi="Times New Roman" w:cs="Times New Roman"/>
          <w:color w:val="000000" w:themeColor="text1"/>
          <w:sz w:val="24"/>
          <w:szCs w:val="24"/>
          <w:u w:val="single"/>
          <w:lang w:val="en-ZW"/>
        </w:rPr>
        <w:t>Telone Centre For Learning Year 3 Project</w:t>
      </w:r>
    </w:p>
    <w:p w14:paraId="39C613C9" w14:textId="0510EF02" w:rsidR="00C77A0D" w:rsidRPr="00C77A0D" w:rsidRDefault="00C77A0D" w:rsidP="00C77A0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Unified Finance Monitoring System which will help the society to implement effective budgeting</w:t>
      </w:r>
    </w:p>
    <w:p w14:paraId="233C66E8" w14:textId="77777777" w:rsidR="00F35085" w:rsidRPr="00F35085" w:rsidRDefault="00000000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pict w14:anchorId="54E92D44">
          <v:rect id="_x0000_i1031" style="width:0;height:1.5pt" o:hralign="center" o:hrstd="t" o:hrnoshade="t" o:hr="t" fillcolor="black" stroked="f"/>
        </w:pict>
      </w:r>
    </w:p>
    <w:p w14:paraId="5F44A839" w14:textId="77777777" w:rsidR="00F35085" w:rsidRPr="00F35085" w:rsidRDefault="00F35085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  <w:r w:rsidRPr="00F350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  <w:t>HOBBIES</w:t>
      </w:r>
    </w:p>
    <w:p w14:paraId="67F679A8" w14:textId="77777777" w:rsidR="00F35085" w:rsidRPr="00F35085" w:rsidRDefault="00F35085" w:rsidP="00F35085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Programming and exploring new technologies </w:t>
      </w:r>
    </w:p>
    <w:p w14:paraId="75A611E5" w14:textId="77777777" w:rsidR="00F35085" w:rsidRPr="00F35085" w:rsidRDefault="00F35085" w:rsidP="00F35085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Watching football </w:t>
      </w:r>
    </w:p>
    <w:p w14:paraId="7F0985A9" w14:textId="6C0900B9" w:rsidR="00F35085" w:rsidRPr="00F35085" w:rsidRDefault="00F35085" w:rsidP="00F35085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Gaming and </w:t>
      </w:r>
      <w:r w:rsidR="00D23D24"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analysing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 xml:space="preserve"> game development techniques</w:t>
      </w:r>
    </w:p>
    <w:p w14:paraId="2B598DD2" w14:textId="77777777" w:rsidR="00F35085" w:rsidRPr="00F35085" w:rsidRDefault="00000000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pict w14:anchorId="107A73F4">
          <v:rect id="_x0000_i1032" style="width:0;height:1.5pt" o:hralign="center" o:hrstd="t" o:hrnoshade="t" o:hr="t" fillcolor="black" stroked="f"/>
        </w:pict>
      </w:r>
    </w:p>
    <w:p w14:paraId="25A27AA5" w14:textId="77777777" w:rsidR="00F35085" w:rsidRPr="00F35085" w:rsidRDefault="00F35085" w:rsidP="00F3508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</w:pPr>
      <w:r w:rsidRPr="00F3508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ZW"/>
        </w:rPr>
        <w:t>REFERENCES</w:t>
      </w:r>
    </w:p>
    <w:p w14:paraId="6547DF1C" w14:textId="77777777" w:rsidR="00F35085" w:rsidRPr="00F35085" w:rsidRDefault="00F35085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Eng. Tawanda Mapuranga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>Software Engineering Training Manager, TelOne Centre for Learning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>Phone: +263 242 2780126-9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 xml:space="preserve">Email: tawanda.mapuranga@telone.co.zw </w:t>
      </w:r>
    </w:p>
    <w:p w14:paraId="114726D7" w14:textId="05B0BF97" w:rsidR="00F35085" w:rsidRDefault="00F35085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Mr. Gondo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>Headmaster, Hippo Valley High School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  <w:t>Phone: +263 772 356 896</w:t>
      </w:r>
      <w:r w:rsidRPr="00F35085"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br/>
      </w:r>
    </w:p>
    <w:p w14:paraId="2A992625" w14:textId="77777777" w:rsidR="002702DC" w:rsidRDefault="002702DC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</w:p>
    <w:p w14:paraId="067360F7" w14:textId="77777777" w:rsidR="002702DC" w:rsidRDefault="002702DC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</w:p>
    <w:p w14:paraId="13E4F397" w14:textId="505921D2" w:rsidR="002702DC" w:rsidRDefault="002702DC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Mr Makazhe</w:t>
      </w:r>
    </w:p>
    <w:p w14:paraId="2091CE71" w14:textId="186C7583" w:rsidR="002702DC" w:rsidRDefault="002702DC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ICT Manager, Shabani Mine</w:t>
      </w:r>
    </w:p>
    <w:p w14:paraId="519C0BCC" w14:textId="6034AB21" w:rsidR="002702DC" w:rsidRDefault="002702DC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Phone: +263 77 415 4530</w:t>
      </w:r>
    </w:p>
    <w:p w14:paraId="3BDE7CC3" w14:textId="6B53F7FA" w:rsidR="002702DC" w:rsidRPr="00F35085" w:rsidRDefault="002702DC" w:rsidP="00F35085">
      <w:pP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ZW"/>
        </w:rPr>
        <w:t>Email: makazhew@gmail.com</w:t>
      </w:r>
    </w:p>
    <w:p w14:paraId="0241B5BA" w14:textId="77777777" w:rsidR="00C40F44" w:rsidRPr="00F35085" w:rsidRDefault="00C40F44" w:rsidP="00F3508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40F44" w:rsidRPr="00F35085" w:rsidSect="00D724FE">
      <w:footerReference w:type="default" r:id="rId13"/>
      <w:pgSz w:w="12240" w:h="15840" w:code="1"/>
      <w:pgMar w:top="1080" w:right="1080" w:bottom="1080" w:left="108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5D8D9" w14:textId="77777777" w:rsidR="00F13517" w:rsidRDefault="00F13517">
      <w:pPr>
        <w:spacing w:before="0" w:after="0" w:line="240" w:lineRule="auto"/>
      </w:pPr>
      <w:r>
        <w:separator/>
      </w:r>
    </w:p>
  </w:endnote>
  <w:endnote w:type="continuationSeparator" w:id="0">
    <w:p w14:paraId="13F79D9B" w14:textId="77777777" w:rsidR="00F13517" w:rsidRDefault="00F1351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1BD1F" w14:textId="77777777" w:rsidR="00C40F44" w:rsidRDefault="00000000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A6E79" w14:textId="77777777" w:rsidR="00F13517" w:rsidRDefault="00F13517">
      <w:pPr>
        <w:spacing w:before="0" w:after="0" w:line="240" w:lineRule="auto"/>
      </w:pPr>
      <w:r>
        <w:separator/>
      </w:r>
    </w:p>
  </w:footnote>
  <w:footnote w:type="continuationSeparator" w:id="0">
    <w:p w14:paraId="70B7AF8B" w14:textId="77777777" w:rsidR="00F13517" w:rsidRDefault="00F1351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608C9"/>
    <w:multiLevelType w:val="multilevel"/>
    <w:tmpl w:val="7828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7F185F"/>
    <w:multiLevelType w:val="multilevel"/>
    <w:tmpl w:val="46D8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AD6F58"/>
    <w:multiLevelType w:val="multilevel"/>
    <w:tmpl w:val="D85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1175CE"/>
    <w:multiLevelType w:val="multilevel"/>
    <w:tmpl w:val="D85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95168C"/>
    <w:multiLevelType w:val="hybridMultilevel"/>
    <w:tmpl w:val="4900115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62AEC"/>
    <w:multiLevelType w:val="multilevel"/>
    <w:tmpl w:val="9B5E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C948C3"/>
    <w:multiLevelType w:val="multilevel"/>
    <w:tmpl w:val="D85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062746"/>
    <w:multiLevelType w:val="hybridMultilevel"/>
    <w:tmpl w:val="B172E7B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4D41C4"/>
    <w:multiLevelType w:val="multilevel"/>
    <w:tmpl w:val="97B4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9F5014"/>
    <w:multiLevelType w:val="multilevel"/>
    <w:tmpl w:val="ABAC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D44DBB"/>
    <w:multiLevelType w:val="multilevel"/>
    <w:tmpl w:val="AAD2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0607E0"/>
    <w:multiLevelType w:val="multilevel"/>
    <w:tmpl w:val="A9E4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2271D5"/>
    <w:multiLevelType w:val="hybridMultilevel"/>
    <w:tmpl w:val="80BE6136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92297"/>
    <w:multiLevelType w:val="hybridMultilevel"/>
    <w:tmpl w:val="8BEA2F7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5279CF"/>
    <w:multiLevelType w:val="multilevel"/>
    <w:tmpl w:val="B1B8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711F14"/>
    <w:multiLevelType w:val="multilevel"/>
    <w:tmpl w:val="D85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DF590B"/>
    <w:multiLevelType w:val="multilevel"/>
    <w:tmpl w:val="8FA8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06109B"/>
    <w:multiLevelType w:val="multilevel"/>
    <w:tmpl w:val="7F1E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0E6884"/>
    <w:multiLevelType w:val="hybridMultilevel"/>
    <w:tmpl w:val="CA362A7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556E8A"/>
    <w:multiLevelType w:val="hybridMultilevel"/>
    <w:tmpl w:val="CDBAD74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537412">
    <w:abstractNumId w:val="15"/>
  </w:num>
  <w:num w:numId="2" w16cid:durableId="2099012153">
    <w:abstractNumId w:val="14"/>
  </w:num>
  <w:num w:numId="3" w16cid:durableId="1842163631">
    <w:abstractNumId w:val="11"/>
  </w:num>
  <w:num w:numId="4" w16cid:durableId="1481657086">
    <w:abstractNumId w:val="10"/>
  </w:num>
  <w:num w:numId="5" w16cid:durableId="1811551759">
    <w:abstractNumId w:val="16"/>
  </w:num>
  <w:num w:numId="6" w16cid:durableId="586227112">
    <w:abstractNumId w:val="1"/>
  </w:num>
  <w:num w:numId="7" w16cid:durableId="865993729">
    <w:abstractNumId w:val="5"/>
  </w:num>
  <w:num w:numId="8" w16cid:durableId="1367834176">
    <w:abstractNumId w:val="9"/>
  </w:num>
  <w:num w:numId="9" w16cid:durableId="1576014738">
    <w:abstractNumId w:val="8"/>
  </w:num>
  <w:num w:numId="10" w16cid:durableId="821703803">
    <w:abstractNumId w:val="17"/>
  </w:num>
  <w:num w:numId="11" w16cid:durableId="84349523">
    <w:abstractNumId w:val="0"/>
  </w:num>
  <w:num w:numId="12" w16cid:durableId="1186600054">
    <w:abstractNumId w:val="4"/>
  </w:num>
  <w:num w:numId="13" w16cid:durableId="1027757806">
    <w:abstractNumId w:val="6"/>
  </w:num>
  <w:num w:numId="14" w16cid:durableId="1315377426">
    <w:abstractNumId w:val="2"/>
  </w:num>
  <w:num w:numId="15" w16cid:durableId="327564179">
    <w:abstractNumId w:val="3"/>
  </w:num>
  <w:num w:numId="16" w16cid:durableId="1831022994">
    <w:abstractNumId w:val="18"/>
  </w:num>
  <w:num w:numId="17" w16cid:durableId="560605682">
    <w:abstractNumId w:val="13"/>
  </w:num>
  <w:num w:numId="18" w16cid:durableId="265427570">
    <w:abstractNumId w:val="7"/>
  </w:num>
  <w:num w:numId="19" w16cid:durableId="1332368295">
    <w:abstractNumId w:val="19"/>
  </w:num>
  <w:num w:numId="20" w16cid:durableId="3382427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99"/>
    <w:rsid w:val="00087CE6"/>
    <w:rsid w:val="000E6C8B"/>
    <w:rsid w:val="0010173E"/>
    <w:rsid w:val="00120C32"/>
    <w:rsid w:val="00142481"/>
    <w:rsid w:val="001C41B3"/>
    <w:rsid w:val="001D1024"/>
    <w:rsid w:val="001D1E25"/>
    <w:rsid w:val="00226F5B"/>
    <w:rsid w:val="00261DBE"/>
    <w:rsid w:val="002702DC"/>
    <w:rsid w:val="002E7B89"/>
    <w:rsid w:val="00375F26"/>
    <w:rsid w:val="003B2C38"/>
    <w:rsid w:val="003C4027"/>
    <w:rsid w:val="003E200F"/>
    <w:rsid w:val="003F5EAE"/>
    <w:rsid w:val="00450E41"/>
    <w:rsid w:val="00654A80"/>
    <w:rsid w:val="00663F04"/>
    <w:rsid w:val="006703D3"/>
    <w:rsid w:val="00681085"/>
    <w:rsid w:val="00723DF8"/>
    <w:rsid w:val="00760799"/>
    <w:rsid w:val="00822413"/>
    <w:rsid w:val="00872EBF"/>
    <w:rsid w:val="00875E2A"/>
    <w:rsid w:val="008C4A3E"/>
    <w:rsid w:val="008E770E"/>
    <w:rsid w:val="009044E6"/>
    <w:rsid w:val="009A60D0"/>
    <w:rsid w:val="009A7A6A"/>
    <w:rsid w:val="00A51EF3"/>
    <w:rsid w:val="00A5222E"/>
    <w:rsid w:val="00AA64A9"/>
    <w:rsid w:val="00B66871"/>
    <w:rsid w:val="00BD1FFE"/>
    <w:rsid w:val="00C2459B"/>
    <w:rsid w:val="00C40F44"/>
    <w:rsid w:val="00C6445C"/>
    <w:rsid w:val="00C77A0D"/>
    <w:rsid w:val="00CD4DB3"/>
    <w:rsid w:val="00CE7F2C"/>
    <w:rsid w:val="00D23D24"/>
    <w:rsid w:val="00D37E5D"/>
    <w:rsid w:val="00D60DB2"/>
    <w:rsid w:val="00D724FE"/>
    <w:rsid w:val="00D93A36"/>
    <w:rsid w:val="00D94A37"/>
    <w:rsid w:val="00DC4DF5"/>
    <w:rsid w:val="00E06754"/>
    <w:rsid w:val="00E21C10"/>
    <w:rsid w:val="00E22D7F"/>
    <w:rsid w:val="00E4320E"/>
    <w:rsid w:val="00E80179"/>
    <w:rsid w:val="00EC68B7"/>
    <w:rsid w:val="00F13517"/>
    <w:rsid w:val="00F35085"/>
    <w:rsid w:val="00F517A0"/>
    <w:rsid w:val="00FC118B"/>
    <w:rsid w:val="00FE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F0905"/>
  <w15:chartTrackingRefBased/>
  <w15:docId w15:val="{D217EDC6-D8D8-4112-9404-AC78B44D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paragraph" w:styleId="ListParagraph">
    <w:name w:val="List Paragraph"/>
    <w:basedOn w:val="Normal"/>
    <w:uiPriority w:val="34"/>
    <w:semiHidden/>
    <w:qFormat/>
    <w:rsid w:val="00D23D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3D24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D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03D3"/>
    <w:rPr>
      <w:color w:val="96969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92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03942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583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1255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99414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982094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448560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79020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672020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27504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175166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27811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05143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129145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31508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17704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59134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873898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51770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877443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60880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67556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49440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38931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05430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109968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6885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58684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286624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061225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06369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282183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43625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722752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90808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567134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96539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28863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047181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7456835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16074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915705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441527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88371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400390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06458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01433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2748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095294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09148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5324622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0044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15754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74937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01396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385631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49068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053640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26463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9619971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107058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15883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64675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7067269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57165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22696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786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235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44948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6948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1946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347141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43096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18297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13082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2748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3349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56618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596036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9473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53256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42109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2679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180123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43451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965476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10370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68800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007058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17101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949471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10952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02918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50895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593586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35161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75488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2002767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49970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81531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10947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51606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028015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636463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95970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387158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56067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551402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207715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7138237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6546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352590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8983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329733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910637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18799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4030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3740247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292955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79093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08131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892895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4566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441383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04398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093627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6749930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9110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50580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78969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31956726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5999066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857094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9833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9167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874376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087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026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579582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2167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43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5755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931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akudzweishe-haruperi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kudzweishemufaroharuperi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TimelessResume.dotx" TargetMode="External"/></Relationship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                                                13 BUFFALO DRIVE</CompanyAddress>
  <CompanyPhone>0780172448/0713020873</CompanyPhone>
  <CompanyFax/>
  <CompanyEmail>akudzweishemufaroharuperi@gmail.com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45888A-254A-421E-A0E8-7336F151312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0</TotalTime>
  <Pages>1</Pages>
  <Words>605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AKUDZWE</dc:creator>
  <cp:keywords/>
  <cp:lastModifiedBy>Akudzweishe Mufaro Haruperi</cp:lastModifiedBy>
  <cp:revision>2</cp:revision>
  <dcterms:created xsi:type="dcterms:W3CDTF">2026-02-16T18:19:00Z</dcterms:created>
  <dcterms:modified xsi:type="dcterms:W3CDTF">2026-02-16T18:19:00Z</dcterms:modified>
  <cp:category>ZVISHAVANE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